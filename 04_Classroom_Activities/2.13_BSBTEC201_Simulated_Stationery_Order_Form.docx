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4FBC" w14:textId="57C1F422" w:rsidR="00AF1322" w:rsidRDefault="003E40D9" w:rsidP="00FD146F">
      <w:pPr>
        <w:pStyle w:val="BodyText"/>
        <w:rPr>
          <w:rFonts w:asciiTheme="minorHAnsi" w:hAnsiTheme="minorHAnsi" w:cstheme="minorHAnsi"/>
          <w:b/>
          <w:noProof/>
          <w:color w:val="004EA8"/>
          <w:sz w:val="32"/>
          <w:szCs w:val="32"/>
        </w:rPr>
      </w:pPr>
      <w:r>
        <w:rPr>
          <w:rFonts w:asciiTheme="minorHAnsi" w:hAnsiTheme="minorHAnsi" w:cstheme="minorHAnsi"/>
          <w:b/>
          <w:noProof/>
          <w:color w:val="009999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6BFA939" wp14:editId="770B5D08">
            <wp:simplePos x="0" y="0"/>
            <wp:positionH relativeFrom="column">
              <wp:posOffset>3928263</wp:posOffset>
            </wp:positionH>
            <wp:positionV relativeFrom="paragraph">
              <wp:posOffset>127</wp:posOffset>
            </wp:positionV>
            <wp:extent cx="1800000" cy="721117"/>
            <wp:effectExtent l="0" t="0" r="0" b="3175"/>
            <wp:wrapTight wrapText="bothSides">
              <wp:wrapPolygon edited="0">
                <wp:start x="0" y="0"/>
                <wp:lineTo x="0" y="21124"/>
                <wp:lineTo x="21265" y="21124"/>
                <wp:lineTo x="21265" y="0"/>
                <wp:lineTo x="0" y="0"/>
              </wp:wrapPolygon>
            </wp:wrapTight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1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CB9">
        <w:rPr>
          <w:rFonts w:asciiTheme="minorHAnsi" w:hAnsiTheme="minorHAnsi" w:cstheme="minorHAnsi"/>
          <w:b/>
          <w:noProof/>
          <w:color w:val="009999"/>
          <w:sz w:val="32"/>
          <w:szCs w:val="32"/>
        </w:rPr>
        <w:t>Stationery Order Form</w:t>
      </w:r>
      <w:r w:rsidR="0043638A">
        <w:rPr>
          <w:rFonts w:asciiTheme="minorHAnsi" w:hAnsiTheme="minorHAnsi" w:cstheme="minorHAnsi"/>
          <w:b/>
          <w:noProof/>
          <w:color w:val="009999"/>
          <w:sz w:val="32"/>
          <w:szCs w:val="32"/>
        </w:rPr>
        <w:t xml:space="preserve"> </w:t>
      </w:r>
    </w:p>
    <w:p w14:paraId="1A0C3C9A" w14:textId="77777777" w:rsidR="005402AD" w:rsidRPr="006742B2" w:rsidRDefault="005402AD" w:rsidP="00D57F90">
      <w:pPr>
        <w:rPr>
          <w:sz w:val="2"/>
          <w:szCs w:val="2"/>
        </w:rPr>
      </w:pPr>
    </w:p>
    <w:p w14:paraId="7D03A0D7" w14:textId="2C9638C2" w:rsidR="005402AD" w:rsidRPr="00AC5E69" w:rsidRDefault="005402AD" w:rsidP="00414074">
      <w:pPr>
        <w:rPr>
          <w:rFonts w:cstheme="minorHAnsi"/>
          <w:b/>
          <w:noProof/>
          <w:color w:val="000000" w:themeColor="text1"/>
          <w:sz w:val="24"/>
          <w:szCs w:val="24"/>
        </w:rPr>
      </w:pPr>
      <w:r w:rsidRPr="00AC5E69">
        <w:rPr>
          <w:rFonts w:cstheme="minorHAnsi"/>
          <w:b/>
          <w:noProof/>
          <w:color w:val="000000" w:themeColor="text1"/>
          <w:sz w:val="24"/>
          <w:szCs w:val="24"/>
        </w:rPr>
        <w:t>Purpose:</w:t>
      </w:r>
    </w:p>
    <w:p w14:paraId="42416480" w14:textId="77777777" w:rsidR="00D47899" w:rsidRDefault="00A81384" w:rsidP="00A81384">
      <w:pPr>
        <w:rPr>
          <w:rFonts w:cstheme="minorHAnsi"/>
          <w:bCs/>
          <w:noProof/>
          <w:color w:val="000000" w:themeColor="text1"/>
        </w:rPr>
      </w:pPr>
      <w:r>
        <w:rPr>
          <w:rFonts w:cstheme="minorHAnsi"/>
          <w:bCs/>
          <w:noProof/>
          <w:color w:val="000000" w:themeColor="text1"/>
        </w:rPr>
        <w:t>This document is to</w:t>
      </w:r>
      <w:r w:rsidR="00D47899">
        <w:rPr>
          <w:rFonts w:cstheme="minorHAnsi"/>
          <w:bCs/>
          <w:noProof/>
          <w:color w:val="000000" w:themeColor="text1"/>
        </w:rPr>
        <w:t>:</w:t>
      </w:r>
    </w:p>
    <w:p w14:paraId="732FABC7" w14:textId="37B0AB23" w:rsidR="00935861" w:rsidRPr="00D47899" w:rsidRDefault="00686BEE" w:rsidP="00D47899">
      <w:pPr>
        <w:pStyle w:val="ListParagraph"/>
        <w:numPr>
          <w:ilvl w:val="0"/>
          <w:numId w:val="11"/>
        </w:numPr>
        <w:rPr>
          <w:rFonts w:cstheme="minorHAnsi"/>
          <w:bCs/>
          <w:noProof/>
          <w:color w:val="000000" w:themeColor="text1"/>
        </w:rPr>
      </w:pPr>
      <w:r>
        <w:rPr>
          <w:rFonts w:cstheme="minorHAnsi"/>
          <w:bCs/>
          <w:noProof/>
          <w:color w:val="000000" w:themeColor="text1"/>
        </w:rPr>
        <w:t xml:space="preserve">Submit monthly requests for stationery by each team in the organisation. </w:t>
      </w:r>
    </w:p>
    <w:p w14:paraId="75B1AE77" w14:textId="7E06ED04" w:rsidR="00AF7F34" w:rsidRPr="00D47899" w:rsidRDefault="00D47899" w:rsidP="003A1734">
      <w:pPr>
        <w:rPr>
          <w:rFonts w:cstheme="minorHAnsi"/>
          <w:b/>
          <w:noProof/>
          <w:color w:val="000000" w:themeColor="text1"/>
          <w:sz w:val="24"/>
          <w:szCs w:val="24"/>
        </w:rPr>
      </w:pPr>
      <w:r w:rsidRPr="00D47899">
        <w:rPr>
          <w:rFonts w:cstheme="minorHAnsi"/>
          <w:b/>
          <w:noProof/>
          <w:color w:val="000000" w:themeColor="text1"/>
          <w:sz w:val="24"/>
          <w:szCs w:val="24"/>
        </w:rPr>
        <w:t>Instructions:</w:t>
      </w:r>
    </w:p>
    <w:p w14:paraId="343B3A43" w14:textId="178710F1" w:rsidR="0036327A" w:rsidRPr="002B5BC7" w:rsidRDefault="00935861" w:rsidP="009E633D">
      <w:pPr>
        <w:pStyle w:val="ListParagraph"/>
        <w:numPr>
          <w:ilvl w:val="0"/>
          <w:numId w:val="2"/>
        </w:numPr>
        <w:ind w:left="714" w:hanging="357"/>
        <w:contextualSpacing w:val="0"/>
        <w:rPr>
          <w:rFonts w:cstheme="minorHAnsi"/>
          <w:bCs/>
          <w:noProof/>
          <w:color w:val="000000" w:themeColor="text1"/>
        </w:rPr>
      </w:pPr>
      <w:r>
        <w:rPr>
          <w:rFonts w:cstheme="minorHAnsi"/>
          <w:bCs/>
          <w:noProof/>
          <w:color w:val="000000" w:themeColor="text1"/>
        </w:rPr>
        <w:t xml:space="preserve">Complete </w:t>
      </w:r>
      <w:r w:rsidR="0042097C">
        <w:rPr>
          <w:rFonts w:cstheme="minorHAnsi"/>
          <w:bCs/>
          <w:noProof/>
          <w:color w:val="000000" w:themeColor="text1"/>
        </w:rPr>
        <w:t xml:space="preserve">a </w:t>
      </w:r>
      <w:r w:rsidR="00277FC6">
        <w:rPr>
          <w:rFonts w:cstheme="minorHAnsi"/>
          <w:bCs/>
          <w:noProof/>
          <w:color w:val="000000" w:themeColor="text1"/>
        </w:rPr>
        <w:t xml:space="preserve">separate </w:t>
      </w:r>
      <w:r w:rsidR="0042097C">
        <w:rPr>
          <w:rFonts w:cstheme="minorHAnsi"/>
          <w:bCs/>
          <w:noProof/>
          <w:color w:val="000000" w:themeColor="text1"/>
        </w:rPr>
        <w:t>copy of this document for e</w:t>
      </w:r>
      <w:r w:rsidR="00FA6D7E">
        <w:rPr>
          <w:rFonts w:cstheme="minorHAnsi"/>
          <w:bCs/>
          <w:noProof/>
          <w:color w:val="000000" w:themeColor="text1"/>
        </w:rPr>
        <w:t>a</w:t>
      </w:r>
      <w:r w:rsidR="00686BEE">
        <w:rPr>
          <w:rFonts w:cstheme="minorHAnsi"/>
          <w:bCs/>
          <w:noProof/>
          <w:color w:val="000000" w:themeColor="text1"/>
        </w:rPr>
        <w:t xml:space="preserve">ch team’s monthly stationery request. </w:t>
      </w:r>
    </w:p>
    <w:p w14:paraId="2C2D9F68" w14:textId="1A872152" w:rsidR="00604D9E" w:rsidRDefault="00FA6D7E" w:rsidP="009E633D">
      <w:pPr>
        <w:pStyle w:val="ListParagraph"/>
        <w:numPr>
          <w:ilvl w:val="0"/>
          <w:numId w:val="2"/>
        </w:numPr>
        <w:ind w:left="714" w:hanging="357"/>
        <w:contextualSpacing w:val="0"/>
        <w:rPr>
          <w:rFonts w:cstheme="minorHAnsi"/>
          <w:bCs/>
          <w:noProof/>
          <w:color w:val="000000" w:themeColor="text1"/>
        </w:rPr>
      </w:pPr>
      <w:r>
        <w:rPr>
          <w:rFonts w:cstheme="minorHAnsi"/>
          <w:bCs/>
          <w:noProof/>
          <w:color w:val="000000" w:themeColor="text1"/>
        </w:rPr>
        <w:t xml:space="preserve">Submit the completed form to </w:t>
      </w:r>
      <w:r w:rsidR="005C66AC">
        <w:rPr>
          <w:rFonts w:cstheme="minorHAnsi"/>
          <w:bCs/>
          <w:noProof/>
          <w:color w:val="000000" w:themeColor="text1"/>
        </w:rPr>
        <w:t>your manager</w:t>
      </w:r>
      <w:r>
        <w:rPr>
          <w:rFonts w:cstheme="minorHAnsi"/>
          <w:bCs/>
          <w:noProof/>
          <w:color w:val="000000" w:themeColor="text1"/>
        </w:rPr>
        <w:t xml:space="preserve"> for approval. </w:t>
      </w:r>
    </w:p>
    <w:p w14:paraId="080EB4E6" w14:textId="09EA7466" w:rsidR="009C195F" w:rsidRDefault="00FA6D7E" w:rsidP="009E633D">
      <w:pPr>
        <w:pStyle w:val="ListParagraph"/>
        <w:numPr>
          <w:ilvl w:val="0"/>
          <w:numId w:val="2"/>
        </w:numPr>
        <w:ind w:left="714" w:hanging="357"/>
        <w:contextualSpacing w:val="0"/>
        <w:rPr>
          <w:rFonts w:cstheme="minorHAnsi"/>
          <w:bCs/>
          <w:noProof/>
          <w:color w:val="000000" w:themeColor="text1"/>
        </w:rPr>
      </w:pPr>
      <w:r>
        <w:rPr>
          <w:rFonts w:cstheme="minorHAnsi"/>
          <w:bCs/>
          <w:noProof/>
          <w:color w:val="000000" w:themeColor="text1"/>
        </w:rPr>
        <w:t>S</w:t>
      </w:r>
      <w:r w:rsidR="00AD1BF6">
        <w:rPr>
          <w:rFonts w:cstheme="minorHAnsi"/>
          <w:bCs/>
          <w:noProof/>
          <w:color w:val="000000" w:themeColor="text1"/>
        </w:rPr>
        <w:t xml:space="preserve">tore the approved forms in the appropriate folder. </w:t>
      </w:r>
    </w:p>
    <w:p w14:paraId="502F5CD3" w14:textId="1966D6B2" w:rsidR="00C912A2" w:rsidRPr="001A37A3" w:rsidRDefault="00C912A2" w:rsidP="00C912A2">
      <w:pPr>
        <w:rPr>
          <w:rFonts w:cstheme="minorHAnsi"/>
          <w:bCs/>
          <w:i/>
          <w:iCs/>
          <w:noProof/>
          <w:color w:val="FF0000"/>
        </w:rPr>
      </w:pPr>
      <w:r w:rsidRPr="001A37A3">
        <w:rPr>
          <w:rFonts w:cstheme="minorHAnsi"/>
          <w:b/>
          <w:i/>
          <w:iCs/>
          <w:noProof/>
          <w:color w:val="FF0000"/>
        </w:rPr>
        <w:t>Note:</w:t>
      </w:r>
      <w:r w:rsidRPr="001A37A3">
        <w:rPr>
          <w:rFonts w:cstheme="minorHAnsi"/>
          <w:bCs/>
          <w:i/>
          <w:iCs/>
          <w:noProof/>
          <w:color w:val="FF0000"/>
        </w:rPr>
        <w:t xml:space="preserve"> Add or delete rows </w:t>
      </w:r>
      <w:r w:rsidR="00CB1042" w:rsidRPr="001A37A3">
        <w:rPr>
          <w:rFonts w:cstheme="minorHAnsi"/>
          <w:bCs/>
          <w:i/>
          <w:iCs/>
          <w:noProof/>
          <w:color w:val="FF0000"/>
        </w:rPr>
        <w:t>where</w:t>
      </w:r>
      <w:r w:rsidRPr="001A37A3">
        <w:rPr>
          <w:rFonts w:cstheme="minorHAnsi"/>
          <w:bCs/>
          <w:i/>
          <w:iCs/>
          <w:noProof/>
          <w:color w:val="FF0000"/>
        </w:rPr>
        <w:t xml:space="preserve"> necessary. </w:t>
      </w:r>
    </w:p>
    <w:tbl>
      <w:tblPr>
        <w:tblStyle w:val="TableGrid"/>
        <w:tblW w:w="0" w:type="auto"/>
        <w:tblBorders>
          <w:top w:val="single" w:sz="4" w:space="0" w:color="3F474F"/>
          <w:left w:val="single" w:sz="4" w:space="0" w:color="3F474F"/>
          <w:bottom w:val="single" w:sz="4" w:space="0" w:color="3F474F"/>
          <w:right w:val="single" w:sz="4" w:space="0" w:color="3F474F"/>
          <w:insideH w:val="single" w:sz="4" w:space="0" w:color="3F474F"/>
          <w:insideV w:val="single" w:sz="4" w:space="0" w:color="3F474F"/>
        </w:tblBorders>
        <w:tblLook w:val="04A0" w:firstRow="1" w:lastRow="0" w:firstColumn="1" w:lastColumn="0" w:noHBand="0" w:noVBand="1"/>
      </w:tblPr>
      <w:tblGrid>
        <w:gridCol w:w="2547"/>
        <w:gridCol w:w="2551"/>
        <w:gridCol w:w="3918"/>
      </w:tblGrid>
      <w:tr w:rsidR="008E5A93" w14:paraId="34433FB7" w14:textId="77777777" w:rsidTr="00C72357">
        <w:trPr>
          <w:tblHeader/>
        </w:trPr>
        <w:tc>
          <w:tcPr>
            <w:tcW w:w="9016" w:type="dxa"/>
            <w:gridSpan w:val="3"/>
            <w:shd w:val="clear" w:color="auto" w:fill="D8DCE0"/>
            <w:vAlign w:val="center"/>
          </w:tcPr>
          <w:p w14:paraId="4397DE98" w14:textId="6FF186EC" w:rsidR="008E5A93" w:rsidRPr="00125C37" w:rsidRDefault="00FA6D7E" w:rsidP="00604D9E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Stationery Order Form </w:t>
            </w:r>
          </w:p>
        </w:tc>
      </w:tr>
      <w:tr w:rsidR="008E5A93" w14:paraId="0BE02523" w14:textId="77777777" w:rsidTr="00FA6D7E">
        <w:trPr>
          <w:trHeight w:val="624"/>
        </w:trPr>
        <w:tc>
          <w:tcPr>
            <w:tcW w:w="2547" w:type="dxa"/>
            <w:shd w:val="clear" w:color="auto" w:fill="EEF0F2"/>
          </w:tcPr>
          <w:p w14:paraId="12F028CC" w14:textId="29F1487C" w:rsidR="008E5A93" w:rsidRPr="00816344" w:rsidRDefault="00FA6D7E" w:rsidP="00615789">
            <w:pPr>
              <w:spacing w:before="120" w:after="12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Team: </w:t>
            </w:r>
            <w:r w:rsidR="00FA6ABB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FA74EB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8E5A93" w:rsidRPr="00816344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6469" w:type="dxa"/>
            <w:gridSpan w:val="2"/>
          </w:tcPr>
          <w:p w14:paraId="24A5E8C9" w14:textId="42368C84" w:rsidR="008E5A93" w:rsidRPr="00FA6ABB" w:rsidRDefault="008E5A93" w:rsidP="00615789">
            <w:pPr>
              <w:spacing w:before="120" w:after="120"/>
              <w:rPr>
                <w:color w:val="009999"/>
              </w:rPr>
            </w:pPr>
          </w:p>
        </w:tc>
      </w:tr>
      <w:tr w:rsidR="008E5A93" w14:paraId="5954DD4B" w14:textId="77777777" w:rsidTr="00FA6D7E">
        <w:trPr>
          <w:trHeight w:val="624"/>
        </w:trPr>
        <w:tc>
          <w:tcPr>
            <w:tcW w:w="2547" w:type="dxa"/>
            <w:shd w:val="clear" w:color="auto" w:fill="EEF0F2"/>
          </w:tcPr>
          <w:p w14:paraId="30FD7972" w14:textId="2B85A20C" w:rsidR="008E5A93" w:rsidRDefault="00FA74EB" w:rsidP="00615789">
            <w:pPr>
              <w:spacing w:before="120" w:after="120"/>
            </w:pPr>
            <w:r>
              <w:rPr>
                <w:rFonts w:asciiTheme="majorHAnsi" w:hAnsiTheme="majorHAnsi" w:cstheme="majorHAnsi"/>
                <w:b/>
                <w:bCs/>
              </w:rPr>
              <w:t>Date:</w:t>
            </w:r>
            <w:r w:rsidR="008E5A93" w:rsidRPr="00405DC0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6469" w:type="dxa"/>
            <w:gridSpan w:val="2"/>
          </w:tcPr>
          <w:p w14:paraId="218A7FC8" w14:textId="77777777" w:rsidR="008E5A93" w:rsidRPr="00FA6ABB" w:rsidRDefault="008E5A93" w:rsidP="00615789">
            <w:pPr>
              <w:spacing w:before="120" w:after="120"/>
              <w:rPr>
                <w:color w:val="009999"/>
              </w:rPr>
            </w:pPr>
          </w:p>
        </w:tc>
      </w:tr>
      <w:tr w:rsidR="008E5A93" w14:paraId="379814CD" w14:textId="77777777" w:rsidTr="00FA6D7E">
        <w:trPr>
          <w:trHeight w:val="624"/>
        </w:trPr>
        <w:tc>
          <w:tcPr>
            <w:tcW w:w="2547" w:type="dxa"/>
            <w:shd w:val="clear" w:color="auto" w:fill="EEF0F2"/>
          </w:tcPr>
          <w:p w14:paraId="27BA6495" w14:textId="09D26C32" w:rsidR="008E5A93" w:rsidRDefault="00FA6D7E" w:rsidP="00615789">
            <w:pPr>
              <w:spacing w:before="120" w:after="120"/>
            </w:pPr>
            <w:r>
              <w:rPr>
                <w:rFonts w:asciiTheme="majorHAnsi" w:hAnsiTheme="majorHAnsi" w:cstheme="majorHAnsi"/>
                <w:b/>
                <w:bCs/>
              </w:rPr>
              <w:t xml:space="preserve">Staff member who completed the form: </w:t>
            </w:r>
            <w:r w:rsidR="008E5A93" w:rsidRPr="00405DC0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6469" w:type="dxa"/>
            <w:gridSpan w:val="2"/>
          </w:tcPr>
          <w:p w14:paraId="37E71832" w14:textId="77777777" w:rsidR="008E5A93" w:rsidRPr="00FA6ABB" w:rsidRDefault="008E5A93" w:rsidP="00615789">
            <w:pPr>
              <w:spacing w:before="120" w:after="120"/>
              <w:rPr>
                <w:color w:val="009999"/>
              </w:rPr>
            </w:pPr>
          </w:p>
        </w:tc>
      </w:tr>
      <w:tr w:rsidR="00AE7C62" w14:paraId="74D16767" w14:textId="77777777" w:rsidTr="00FA6D7E">
        <w:trPr>
          <w:trHeight w:val="567"/>
        </w:trPr>
        <w:tc>
          <w:tcPr>
            <w:tcW w:w="5098" w:type="dxa"/>
            <w:gridSpan w:val="2"/>
            <w:shd w:val="clear" w:color="auto" w:fill="D8DCE0"/>
          </w:tcPr>
          <w:p w14:paraId="230FA2FD" w14:textId="6648F9E8" w:rsidR="00AE7C62" w:rsidRPr="003E6513" w:rsidRDefault="00AE7C62" w:rsidP="00615789">
            <w:pPr>
              <w:spacing w:before="120" w:after="120"/>
              <w:rPr>
                <w:rFonts w:asciiTheme="majorHAnsi" w:hAnsiTheme="majorHAnsi" w:cstheme="majorHAnsi"/>
                <w:b/>
                <w:bCs/>
              </w:rPr>
            </w:pPr>
            <w:r w:rsidRPr="003E6513">
              <w:rPr>
                <w:rFonts w:asciiTheme="majorHAnsi" w:hAnsiTheme="majorHAnsi" w:cstheme="majorHAnsi"/>
                <w:b/>
                <w:bCs/>
              </w:rPr>
              <w:t xml:space="preserve">Item </w:t>
            </w:r>
          </w:p>
        </w:tc>
        <w:tc>
          <w:tcPr>
            <w:tcW w:w="3918" w:type="dxa"/>
            <w:shd w:val="clear" w:color="auto" w:fill="D8DCE0"/>
          </w:tcPr>
          <w:p w14:paraId="29EC99B4" w14:textId="6B9C9E00" w:rsidR="00AE7C62" w:rsidRPr="003E6513" w:rsidRDefault="00FA6D7E" w:rsidP="00615789">
            <w:pPr>
              <w:spacing w:before="120" w:after="12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Quantity </w:t>
            </w:r>
          </w:p>
        </w:tc>
      </w:tr>
      <w:tr w:rsidR="008E5A93" w14:paraId="12E2BD61" w14:textId="77777777" w:rsidTr="00FA6D7E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08627262" w14:textId="0BE24B82" w:rsidR="008E5A93" w:rsidRPr="003E6513" w:rsidRDefault="008E5A93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04357C00" w14:textId="77777777" w:rsidR="008E5A93" w:rsidRPr="003E6513" w:rsidRDefault="008E5A93" w:rsidP="003E6513">
            <w:pPr>
              <w:spacing w:before="120" w:after="120"/>
              <w:rPr>
                <w:color w:val="009999"/>
              </w:rPr>
            </w:pPr>
          </w:p>
        </w:tc>
      </w:tr>
      <w:tr w:rsidR="008E5A93" w14:paraId="11A17F93" w14:textId="77777777" w:rsidTr="00FA6D7E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1F88009E" w14:textId="037769F6" w:rsidR="008E5A93" w:rsidRPr="003E6513" w:rsidRDefault="008E5A93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292528F8" w14:textId="77777777" w:rsidR="008E5A93" w:rsidRPr="003E6513" w:rsidRDefault="008E5A93" w:rsidP="003E6513">
            <w:pPr>
              <w:spacing w:before="120" w:after="120"/>
              <w:rPr>
                <w:color w:val="009999"/>
              </w:rPr>
            </w:pPr>
          </w:p>
        </w:tc>
      </w:tr>
      <w:tr w:rsidR="008E5A93" w14:paraId="7439C592" w14:textId="77777777" w:rsidTr="00FA6D7E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7BA7D6D5" w14:textId="1728AA88" w:rsidR="008E5A93" w:rsidRPr="003E6513" w:rsidRDefault="008E5A93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1C39E603" w14:textId="77777777" w:rsidR="008E5A93" w:rsidRPr="003E6513" w:rsidRDefault="008E5A93" w:rsidP="003E6513">
            <w:pPr>
              <w:spacing w:before="120" w:after="120"/>
              <w:rPr>
                <w:color w:val="009999"/>
              </w:rPr>
            </w:pPr>
          </w:p>
        </w:tc>
      </w:tr>
      <w:tr w:rsidR="003573CE" w14:paraId="084DA7F9" w14:textId="77777777" w:rsidTr="00FA6D7E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33276C52" w14:textId="77777777" w:rsidR="003573CE" w:rsidRPr="003E6513" w:rsidRDefault="003573CE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0A736746" w14:textId="77777777" w:rsidR="003573CE" w:rsidRPr="003E6513" w:rsidRDefault="003573CE" w:rsidP="003E6513">
            <w:pPr>
              <w:spacing w:before="120" w:after="120"/>
              <w:rPr>
                <w:color w:val="009999"/>
              </w:rPr>
            </w:pPr>
          </w:p>
        </w:tc>
      </w:tr>
      <w:tr w:rsidR="003573CE" w14:paraId="73B3BEB8" w14:textId="77777777" w:rsidTr="00FA6D7E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14B4F7C8" w14:textId="77777777" w:rsidR="003573CE" w:rsidRPr="003E6513" w:rsidRDefault="003573CE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7D926182" w14:textId="77777777" w:rsidR="003573CE" w:rsidRPr="003E6513" w:rsidRDefault="003573CE" w:rsidP="003E6513">
            <w:pPr>
              <w:spacing w:before="120" w:after="120"/>
              <w:rPr>
                <w:color w:val="009999"/>
              </w:rPr>
            </w:pPr>
          </w:p>
        </w:tc>
      </w:tr>
      <w:tr w:rsidR="003573CE" w14:paraId="0A6D968F" w14:textId="77777777" w:rsidTr="00676DC6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2EC3608B" w14:textId="77777777" w:rsidR="003573CE" w:rsidRPr="003E6513" w:rsidRDefault="003573CE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185B8798" w14:textId="77777777" w:rsidR="003573CE" w:rsidRPr="003E6513" w:rsidRDefault="003573CE" w:rsidP="003E6513">
            <w:pPr>
              <w:spacing w:before="120" w:after="120"/>
              <w:rPr>
                <w:color w:val="009999"/>
              </w:rPr>
            </w:pPr>
          </w:p>
        </w:tc>
      </w:tr>
      <w:tr w:rsidR="00676DC6" w14:paraId="46920F3E" w14:textId="77777777" w:rsidTr="00676DC6">
        <w:trPr>
          <w:trHeight w:val="850"/>
        </w:trPr>
        <w:tc>
          <w:tcPr>
            <w:tcW w:w="5098" w:type="dxa"/>
            <w:gridSpan w:val="2"/>
            <w:shd w:val="clear" w:color="auto" w:fill="FFFFFF" w:themeFill="background1"/>
          </w:tcPr>
          <w:p w14:paraId="315A8CC3" w14:textId="77777777" w:rsidR="00676DC6" w:rsidRPr="003E6513" w:rsidRDefault="00676DC6" w:rsidP="003E6513">
            <w:pPr>
              <w:spacing w:before="120" w:after="120"/>
            </w:pPr>
          </w:p>
        </w:tc>
        <w:tc>
          <w:tcPr>
            <w:tcW w:w="3918" w:type="dxa"/>
            <w:shd w:val="clear" w:color="auto" w:fill="FFFFFF" w:themeFill="background1"/>
          </w:tcPr>
          <w:p w14:paraId="79D6F56B" w14:textId="77777777" w:rsidR="00676DC6" w:rsidRPr="003E6513" w:rsidRDefault="00676DC6" w:rsidP="003E6513">
            <w:pPr>
              <w:spacing w:before="120" w:after="120"/>
              <w:rPr>
                <w:color w:val="009999"/>
              </w:rPr>
            </w:pPr>
          </w:p>
        </w:tc>
      </w:tr>
      <w:tr w:rsidR="00676DC6" w14:paraId="7DFC18EB" w14:textId="77777777" w:rsidTr="00FA6D7E">
        <w:trPr>
          <w:trHeight w:val="850"/>
        </w:trPr>
        <w:tc>
          <w:tcPr>
            <w:tcW w:w="5098" w:type="dxa"/>
            <w:gridSpan w:val="2"/>
            <w:tcBorders>
              <w:bottom w:val="single" w:sz="4" w:space="0" w:color="3F474F"/>
            </w:tcBorders>
            <w:shd w:val="clear" w:color="auto" w:fill="FFFFFF" w:themeFill="background1"/>
          </w:tcPr>
          <w:p w14:paraId="6420E41C" w14:textId="77777777" w:rsidR="00676DC6" w:rsidRPr="003E6513" w:rsidRDefault="00676DC6" w:rsidP="003E6513">
            <w:pPr>
              <w:spacing w:before="120" w:after="120"/>
            </w:pPr>
          </w:p>
        </w:tc>
        <w:tc>
          <w:tcPr>
            <w:tcW w:w="3918" w:type="dxa"/>
            <w:tcBorders>
              <w:bottom w:val="single" w:sz="4" w:space="0" w:color="3F474F"/>
            </w:tcBorders>
            <w:shd w:val="clear" w:color="auto" w:fill="FFFFFF" w:themeFill="background1"/>
          </w:tcPr>
          <w:p w14:paraId="5CDBF969" w14:textId="77777777" w:rsidR="00676DC6" w:rsidRPr="003E6513" w:rsidRDefault="00676DC6" w:rsidP="003E6513">
            <w:pPr>
              <w:spacing w:before="120" w:after="120"/>
              <w:rPr>
                <w:color w:val="009999"/>
              </w:rPr>
            </w:pPr>
          </w:p>
        </w:tc>
      </w:tr>
    </w:tbl>
    <w:p w14:paraId="6EAD7120" w14:textId="77777777" w:rsidR="009C195F" w:rsidRPr="00CA770E" w:rsidRDefault="009C195F" w:rsidP="00414074">
      <w:pPr>
        <w:rPr>
          <w:rFonts w:cstheme="minorHAnsi"/>
          <w:bCs/>
          <w:noProof/>
          <w:color w:val="000000" w:themeColor="text1"/>
          <w:sz w:val="20"/>
          <w:szCs w:val="20"/>
        </w:rPr>
      </w:pPr>
    </w:p>
    <w:sectPr w:rsidR="009C195F" w:rsidRPr="00CA770E" w:rsidSect="006870FA">
      <w:headerReference w:type="default" r:id="rId13"/>
      <w:footerReference w:type="default" r:id="rId14"/>
      <w:pgSz w:w="11906" w:h="16838"/>
      <w:pgMar w:top="1440" w:right="1440" w:bottom="1440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0AF33" w14:textId="77777777" w:rsidR="00806812" w:rsidRDefault="00806812" w:rsidP="000E7AA6">
      <w:pPr>
        <w:spacing w:after="0" w:line="240" w:lineRule="auto"/>
      </w:pPr>
      <w:r>
        <w:separator/>
      </w:r>
    </w:p>
  </w:endnote>
  <w:endnote w:type="continuationSeparator" w:id="0">
    <w:p w14:paraId="61B4AB1E" w14:textId="77777777" w:rsidR="00806812" w:rsidRDefault="00806812" w:rsidP="000E7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18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61"/>
      <w:gridCol w:w="3061"/>
      <w:gridCol w:w="3061"/>
    </w:tblGrid>
    <w:tr w:rsidR="002A6D80" w14:paraId="293DCF90" w14:textId="77777777" w:rsidTr="0060650C">
      <w:trPr>
        <w:jc w:val="center"/>
      </w:trPr>
      <w:tc>
        <w:tcPr>
          <w:tcW w:w="3061" w:type="dxa"/>
          <w:vAlign w:val="center"/>
        </w:tcPr>
        <w:p w14:paraId="756475EB" w14:textId="1EA32568" w:rsidR="002A6D80" w:rsidRPr="0048183D" w:rsidRDefault="002432E3" w:rsidP="0060650C">
          <w:pPr>
            <w:pStyle w:val="Footer"/>
            <w:spacing w:before="60"/>
            <w:rPr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©</w:t>
          </w:r>
          <w:r>
            <w:rPr>
              <w:sz w:val="20"/>
              <w:szCs w:val="20"/>
            </w:rPr>
            <w:t xml:space="preserve"> </w:t>
          </w:r>
          <w:r w:rsidR="003E40D9">
            <w:rPr>
              <w:sz w:val="20"/>
              <w:szCs w:val="20"/>
            </w:rPr>
            <w:t xml:space="preserve">MTC Australia </w:t>
          </w:r>
        </w:p>
      </w:tc>
      <w:tc>
        <w:tcPr>
          <w:tcW w:w="3061" w:type="dxa"/>
          <w:vAlign w:val="center"/>
        </w:tcPr>
        <w:p w14:paraId="2A0CBF3E" w14:textId="77777777" w:rsidR="002A6D80" w:rsidRPr="0048183D" w:rsidRDefault="008A0B00" w:rsidP="0060650C">
          <w:pPr>
            <w:pStyle w:val="Footer"/>
            <w:spacing w:before="60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6F9E4C58" wp14:editId="26E3CC9F">
                <wp:extent cx="396000" cy="396000"/>
                <wp:effectExtent l="0" t="0" r="4445" b="4445"/>
                <wp:docPr id="5" name="Picture 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Ico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61" w:type="dxa"/>
          <w:vAlign w:val="center"/>
        </w:tcPr>
        <w:sdt>
          <w:sdtPr>
            <w:rPr>
              <w:sz w:val="20"/>
              <w:szCs w:val="20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p w14:paraId="46118590" w14:textId="77777777" w:rsidR="002A6D80" w:rsidRPr="0048183D" w:rsidRDefault="008A0B00" w:rsidP="0060650C">
              <w:pPr>
                <w:pStyle w:val="Footer"/>
                <w:spacing w:before="60"/>
                <w:jc w:val="right"/>
                <w:rPr>
                  <w:sz w:val="20"/>
                  <w:szCs w:val="20"/>
                </w:rPr>
              </w:pPr>
              <w:r w:rsidRPr="0048183D">
                <w:rPr>
                  <w:sz w:val="20"/>
                  <w:szCs w:val="20"/>
                </w:rPr>
                <w:t xml:space="preserve">Page </w:t>
              </w:r>
              <w:r w:rsidRPr="00C62CDD">
                <w:rPr>
                  <w:b/>
                  <w:bCs/>
                  <w:sz w:val="20"/>
                  <w:szCs w:val="20"/>
                </w:rPr>
                <w:fldChar w:fldCharType="begin"/>
              </w:r>
              <w:r w:rsidRPr="00C62CDD">
                <w:rPr>
                  <w:b/>
                  <w:bCs/>
                  <w:sz w:val="20"/>
                  <w:szCs w:val="20"/>
                </w:rPr>
                <w:instrText xml:space="preserve"> PAGE </w:instrText>
              </w:r>
              <w:r w:rsidRPr="00C62CDD">
                <w:rPr>
                  <w:b/>
                  <w:bCs/>
                  <w:sz w:val="20"/>
                  <w:szCs w:val="20"/>
                </w:rPr>
                <w:fldChar w:fldCharType="separate"/>
              </w:r>
              <w:r>
                <w:rPr>
                  <w:b/>
                  <w:bCs/>
                  <w:sz w:val="20"/>
                  <w:szCs w:val="20"/>
                </w:rPr>
                <w:t>1</w:t>
              </w:r>
              <w:r w:rsidRPr="00C62CDD">
                <w:rPr>
                  <w:b/>
                  <w:bCs/>
                  <w:sz w:val="20"/>
                  <w:szCs w:val="20"/>
                </w:rPr>
                <w:fldChar w:fldCharType="end"/>
              </w:r>
              <w:r w:rsidRPr="0048183D">
                <w:rPr>
                  <w:sz w:val="20"/>
                  <w:szCs w:val="20"/>
                </w:rPr>
                <w:t xml:space="preserve"> of </w:t>
              </w:r>
              <w:r w:rsidRPr="00C62CDD">
                <w:rPr>
                  <w:b/>
                  <w:bCs/>
                  <w:sz w:val="20"/>
                  <w:szCs w:val="20"/>
                </w:rPr>
                <w:fldChar w:fldCharType="begin"/>
              </w:r>
              <w:r w:rsidRPr="00C62CDD">
                <w:rPr>
                  <w:b/>
                  <w:bCs/>
                  <w:sz w:val="20"/>
                  <w:szCs w:val="20"/>
                </w:rPr>
                <w:instrText xml:space="preserve"> NUMPAGES  </w:instrText>
              </w:r>
              <w:r w:rsidRPr="00C62CDD">
                <w:rPr>
                  <w:b/>
                  <w:bCs/>
                  <w:sz w:val="20"/>
                  <w:szCs w:val="20"/>
                </w:rPr>
                <w:fldChar w:fldCharType="separate"/>
              </w:r>
              <w:r>
                <w:rPr>
                  <w:b/>
                  <w:bCs/>
                  <w:sz w:val="20"/>
                  <w:szCs w:val="20"/>
                </w:rPr>
                <w:t>11</w:t>
              </w:r>
              <w:r w:rsidRPr="00C62CDD">
                <w:rPr>
                  <w:b/>
                  <w:bCs/>
                  <w:sz w:val="20"/>
                  <w:szCs w:val="20"/>
                </w:rPr>
                <w:fldChar w:fldCharType="end"/>
              </w:r>
            </w:p>
          </w:sdtContent>
        </w:sdt>
      </w:tc>
    </w:tr>
  </w:tbl>
  <w:p w14:paraId="43509084" w14:textId="77777777" w:rsidR="002A6D80" w:rsidRDefault="002A6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AA7BB" w14:textId="77777777" w:rsidR="00806812" w:rsidRDefault="00806812" w:rsidP="000E7AA6">
      <w:pPr>
        <w:spacing w:after="0" w:line="240" w:lineRule="auto"/>
      </w:pPr>
      <w:r>
        <w:separator/>
      </w:r>
    </w:p>
  </w:footnote>
  <w:footnote w:type="continuationSeparator" w:id="0">
    <w:p w14:paraId="153FD576" w14:textId="77777777" w:rsidR="00806812" w:rsidRDefault="00806812" w:rsidP="000E7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18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92"/>
      <w:gridCol w:w="4592"/>
    </w:tblGrid>
    <w:tr w:rsidR="00FB6B05" w:rsidRPr="00103A75" w14:paraId="515C10A3" w14:textId="77777777" w:rsidTr="004B67B6">
      <w:trPr>
        <w:jc w:val="center"/>
      </w:trPr>
      <w:tc>
        <w:tcPr>
          <w:tcW w:w="4592" w:type="dxa"/>
          <w:shd w:val="clear" w:color="auto" w:fill="auto"/>
        </w:tcPr>
        <w:p w14:paraId="46132E3C" w14:textId="77777777" w:rsidR="00585A00" w:rsidRDefault="00585A00" w:rsidP="004B67B6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Simulated Workplace Document</w:t>
          </w:r>
        </w:p>
        <w:p w14:paraId="3ED43193" w14:textId="394284D1" w:rsidR="00FB6B05" w:rsidRPr="00103A75" w:rsidRDefault="00AB3CB9" w:rsidP="004B67B6">
          <w:pPr>
            <w:pStyle w:val="Header"/>
            <w:rPr>
              <w:sz w:val="20"/>
              <w:szCs w:val="20"/>
            </w:rPr>
          </w:pPr>
          <w:r w:rsidRPr="00AB3CB9">
            <w:rPr>
              <w:sz w:val="20"/>
              <w:szCs w:val="20"/>
            </w:rPr>
            <w:t>Stationery</w:t>
          </w:r>
          <w:r>
            <w:rPr>
              <w:sz w:val="20"/>
              <w:szCs w:val="20"/>
            </w:rPr>
            <w:t xml:space="preserve"> </w:t>
          </w:r>
          <w:r w:rsidRPr="00AB3CB9">
            <w:rPr>
              <w:sz w:val="20"/>
              <w:szCs w:val="20"/>
            </w:rPr>
            <w:t>Order</w:t>
          </w:r>
          <w:r>
            <w:rPr>
              <w:sz w:val="20"/>
              <w:szCs w:val="20"/>
            </w:rPr>
            <w:t xml:space="preserve"> </w:t>
          </w:r>
          <w:r w:rsidRPr="00AB3CB9">
            <w:rPr>
              <w:sz w:val="20"/>
              <w:szCs w:val="20"/>
            </w:rPr>
            <w:t>Form</w:t>
          </w:r>
        </w:p>
      </w:tc>
      <w:tc>
        <w:tcPr>
          <w:tcW w:w="4592" w:type="dxa"/>
          <w:shd w:val="clear" w:color="auto" w:fill="auto"/>
        </w:tcPr>
        <w:p w14:paraId="6D7EA792" w14:textId="75611295" w:rsidR="00FB6B05" w:rsidRDefault="00FB6B05" w:rsidP="00FB6B0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Version: </w:t>
          </w:r>
          <w:r w:rsidR="001F7336">
            <w:rPr>
              <w:sz w:val="20"/>
              <w:szCs w:val="20"/>
            </w:rPr>
            <w:t>1.0</w:t>
          </w:r>
        </w:p>
        <w:p w14:paraId="2EEF7DB5" w14:textId="16D10EB6" w:rsidR="00FB6B05" w:rsidRDefault="00FB6B05" w:rsidP="00FB6B0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Released: </w:t>
          </w:r>
          <w:r w:rsidR="00B72023">
            <w:rPr>
              <w:sz w:val="20"/>
              <w:szCs w:val="20"/>
            </w:rPr>
            <w:t>10</w:t>
          </w:r>
          <w:r w:rsidR="004B67B6">
            <w:rPr>
              <w:sz w:val="20"/>
              <w:szCs w:val="20"/>
            </w:rPr>
            <w:t xml:space="preserve"> Mar 2022</w:t>
          </w:r>
        </w:p>
        <w:p w14:paraId="34B6515C" w14:textId="2CCF37A6" w:rsidR="003157F6" w:rsidRPr="00103A75" w:rsidRDefault="002432E3" w:rsidP="00FB6B0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C</w:t>
          </w:r>
          <w:r w:rsidR="003E40D9">
            <w:rPr>
              <w:sz w:val="20"/>
              <w:szCs w:val="20"/>
            </w:rPr>
            <w:t>reated</w:t>
          </w:r>
          <w:r w:rsidR="003157F6">
            <w:rPr>
              <w:sz w:val="20"/>
              <w:szCs w:val="20"/>
            </w:rPr>
            <w:t xml:space="preserve"> by: Instructional Design Team</w:t>
          </w:r>
        </w:p>
      </w:tc>
    </w:tr>
  </w:tbl>
  <w:p w14:paraId="53F70B5D" w14:textId="19C2C958" w:rsidR="000E7AA6" w:rsidRDefault="000E7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22D6"/>
    <w:multiLevelType w:val="hybridMultilevel"/>
    <w:tmpl w:val="4E14B6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6487D"/>
    <w:multiLevelType w:val="hybridMultilevel"/>
    <w:tmpl w:val="4BB85A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242A3"/>
    <w:multiLevelType w:val="hybridMultilevel"/>
    <w:tmpl w:val="F5988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C3393"/>
    <w:multiLevelType w:val="hybridMultilevel"/>
    <w:tmpl w:val="80CC84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37C12"/>
    <w:multiLevelType w:val="hybridMultilevel"/>
    <w:tmpl w:val="F8F445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F1967"/>
    <w:multiLevelType w:val="hybridMultilevel"/>
    <w:tmpl w:val="736EC9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55328"/>
    <w:multiLevelType w:val="hybridMultilevel"/>
    <w:tmpl w:val="F746E3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C638D"/>
    <w:multiLevelType w:val="hybridMultilevel"/>
    <w:tmpl w:val="E02A6C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D1C60"/>
    <w:multiLevelType w:val="hybridMultilevel"/>
    <w:tmpl w:val="ABEC02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06DCD"/>
    <w:multiLevelType w:val="hybridMultilevel"/>
    <w:tmpl w:val="4C0CD8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6F2099"/>
    <w:multiLevelType w:val="hybridMultilevel"/>
    <w:tmpl w:val="7FF09F10"/>
    <w:lvl w:ilvl="0" w:tplc="0C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0"/>
  </w:num>
  <w:num w:numId="5">
    <w:abstractNumId w:val="7"/>
  </w:num>
  <w:num w:numId="6">
    <w:abstractNumId w:val="8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BF"/>
    <w:rsid w:val="0001358E"/>
    <w:rsid w:val="0001468A"/>
    <w:rsid w:val="000271EB"/>
    <w:rsid w:val="00040036"/>
    <w:rsid w:val="000509D8"/>
    <w:rsid w:val="000730DE"/>
    <w:rsid w:val="00073E5A"/>
    <w:rsid w:val="000C308A"/>
    <w:rsid w:val="000D3DBB"/>
    <w:rsid w:val="000E2143"/>
    <w:rsid w:val="000E7940"/>
    <w:rsid w:val="000E7AA6"/>
    <w:rsid w:val="000F4738"/>
    <w:rsid w:val="000F5D38"/>
    <w:rsid w:val="000F7254"/>
    <w:rsid w:val="00100BF4"/>
    <w:rsid w:val="00101236"/>
    <w:rsid w:val="00104F05"/>
    <w:rsid w:val="00106654"/>
    <w:rsid w:val="00107EF8"/>
    <w:rsid w:val="00113E4C"/>
    <w:rsid w:val="001226EB"/>
    <w:rsid w:val="0013191A"/>
    <w:rsid w:val="0013620D"/>
    <w:rsid w:val="00150234"/>
    <w:rsid w:val="00152547"/>
    <w:rsid w:val="00153F16"/>
    <w:rsid w:val="00156482"/>
    <w:rsid w:val="0019015D"/>
    <w:rsid w:val="00192B36"/>
    <w:rsid w:val="00192B8B"/>
    <w:rsid w:val="00196A6D"/>
    <w:rsid w:val="001A1C3B"/>
    <w:rsid w:val="001A37A3"/>
    <w:rsid w:val="001D0DF6"/>
    <w:rsid w:val="001D3C59"/>
    <w:rsid w:val="001F7336"/>
    <w:rsid w:val="00200700"/>
    <w:rsid w:val="002058D7"/>
    <w:rsid w:val="00211748"/>
    <w:rsid w:val="00212D0C"/>
    <w:rsid w:val="00223C76"/>
    <w:rsid w:val="0024152A"/>
    <w:rsid w:val="002432E3"/>
    <w:rsid w:val="00253C47"/>
    <w:rsid w:val="00266D44"/>
    <w:rsid w:val="00277FC6"/>
    <w:rsid w:val="00290EBA"/>
    <w:rsid w:val="00293753"/>
    <w:rsid w:val="00293EC7"/>
    <w:rsid w:val="002A5871"/>
    <w:rsid w:val="002A6D80"/>
    <w:rsid w:val="002B2166"/>
    <w:rsid w:val="002B4167"/>
    <w:rsid w:val="002B5BC7"/>
    <w:rsid w:val="002B6601"/>
    <w:rsid w:val="002B7398"/>
    <w:rsid w:val="002D41D5"/>
    <w:rsid w:val="002E6608"/>
    <w:rsid w:val="00307B44"/>
    <w:rsid w:val="003157F6"/>
    <w:rsid w:val="0031700F"/>
    <w:rsid w:val="003349A7"/>
    <w:rsid w:val="00336070"/>
    <w:rsid w:val="00336677"/>
    <w:rsid w:val="00336E59"/>
    <w:rsid w:val="0035688D"/>
    <w:rsid w:val="0035698B"/>
    <w:rsid w:val="003573CE"/>
    <w:rsid w:val="00357422"/>
    <w:rsid w:val="0036327A"/>
    <w:rsid w:val="003907A5"/>
    <w:rsid w:val="00393BC4"/>
    <w:rsid w:val="003A0B90"/>
    <w:rsid w:val="003A1734"/>
    <w:rsid w:val="003B37C3"/>
    <w:rsid w:val="003B59CF"/>
    <w:rsid w:val="003B6255"/>
    <w:rsid w:val="003C67D9"/>
    <w:rsid w:val="003C6CD8"/>
    <w:rsid w:val="003C782B"/>
    <w:rsid w:val="003D057E"/>
    <w:rsid w:val="003D196B"/>
    <w:rsid w:val="003D6435"/>
    <w:rsid w:val="003D7E2D"/>
    <w:rsid w:val="003E40D9"/>
    <w:rsid w:val="003E6513"/>
    <w:rsid w:val="00403AF2"/>
    <w:rsid w:val="00404603"/>
    <w:rsid w:val="00414074"/>
    <w:rsid w:val="00415A1A"/>
    <w:rsid w:val="00417BB0"/>
    <w:rsid w:val="0042097C"/>
    <w:rsid w:val="00422BC0"/>
    <w:rsid w:val="00423B48"/>
    <w:rsid w:val="00426376"/>
    <w:rsid w:val="00426CCA"/>
    <w:rsid w:val="0043042E"/>
    <w:rsid w:val="004326AC"/>
    <w:rsid w:val="0043638A"/>
    <w:rsid w:val="00450BCE"/>
    <w:rsid w:val="00461F30"/>
    <w:rsid w:val="00467402"/>
    <w:rsid w:val="00475591"/>
    <w:rsid w:val="004829D0"/>
    <w:rsid w:val="004906D1"/>
    <w:rsid w:val="004939CE"/>
    <w:rsid w:val="004A15CD"/>
    <w:rsid w:val="004B3568"/>
    <w:rsid w:val="004B67B6"/>
    <w:rsid w:val="004C4C37"/>
    <w:rsid w:val="004D1362"/>
    <w:rsid w:val="004D70CF"/>
    <w:rsid w:val="004E19B7"/>
    <w:rsid w:val="004E7827"/>
    <w:rsid w:val="005064C9"/>
    <w:rsid w:val="0051020F"/>
    <w:rsid w:val="005244F2"/>
    <w:rsid w:val="00532134"/>
    <w:rsid w:val="005402AD"/>
    <w:rsid w:val="00550D9B"/>
    <w:rsid w:val="00561AB0"/>
    <w:rsid w:val="00562857"/>
    <w:rsid w:val="00566ED3"/>
    <w:rsid w:val="00567B7B"/>
    <w:rsid w:val="00567EF1"/>
    <w:rsid w:val="00573AC2"/>
    <w:rsid w:val="00585A00"/>
    <w:rsid w:val="00585CEA"/>
    <w:rsid w:val="0059199C"/>
    <w:rsid w:val="005A1622"/>
    <w:rsid w:val="005C66AC"/>
    <w:rsid w:val="005D0E2E"/>
    <w:rsid w:val="005D1514"/>
    <w:rsid w:val="005D15C4"/>
    <w:rsid w:val="005D5BCE"/>
    <w:rsid w:val="005E3602"/>
    <w:rsid w:val="005E5C49"/>
    <w:rsid w:val="00604D9E"/>
    <w:rsid w:val="0060650C"/>
    <w:rsid w:val="00606AD8"/>
    <w:rsid w:val="00612D4F"/>
    <w:rsid w:val="00617434"/>
    <w:rsid w:val="00626376"/>
    <w:rsid w:val="0063394E"/>
    <w:rsid w:val="006562E5"/>
    <w:rsid w:val="00657115"/>
    <w:rsid w:val="00671042"/>
    <w:rsid w:val="006742B2"/>
    <w:rsid w:val="0067547C"/>
    <w:rsid w:val="00676DC6"/>
    <w:rsid w:val="00680902"/>
    <w:rsid w:val="00686BEE"/>
    <w:rsid w:val="006870FA"/>
    <w:rsid w:val="006A217B"/>
    <w:rsid w:val="006A4D4E"/>
    <w:rsid w:val="006B7CB1"/>
    <w:rsid w:val="006D1365"/>
    <w:rsid w:val="006D619E"/>
    <w:rsid w:val="006E0F92"/>
    <w:rsid w:val="00706C1E"/>
    <w:rsid w:val="007079D1"/>
    <w:rsid w:val="00730C4C"/>
    <w:rsid w:val="00733763"/>
    <w:rsid w:val="00735B68"/>
    <w:rsid w:val="00743928"/>
    <w:rsid w:val="00770176"/>
    <w:rsid w:val="00772641"/>
    <w:rsid w:val="007768BD"/>
    <w:rsid w:val="007B41E8"/>
    <w:rsid w:val="007C145B"/>
    <w:rsid w:val="007C74B8"/>
    <w:rsid w:val="007E2C93"/>
    <w:rsid w:val="007E3FF4"/>
    <w:rsid w:val="007F1072"/>
    <w:rsid w:val="007F2814"/>
    <w:rsid w:val="00801CEE"/>
    <w:rsid w:val="00804221"/>
    <w:rsid w:val="008063BA"/>
    <w:rsid w:val="00806812"/>
    <w:rsid w:val="00806DDA"/>
    <w:rsid w:val="0081174B"/>
    <w:rsid w:val="00821A63"/>
    <w:rsid w:val="008258A5"/>
    <w:rsid w:val="0083036F"/>
    <w:rsid w:val="00831119"/>
    <w:rsid w:val="00831DE1"/>
    <w:rsid w:val="008324F4"/>
    <w:rsid w:val="00835D38"/>
    <w:rsid w:val="00837BAF"/>
    <w:rsid w:val="0084018E"/>
    <w:rsid w:val="008472EE"/>
    <w:rsid w:val="00850967"/>
    <w:rsid w:val="00861D9E"/>
    <w:rsid w:val="008868F9"/>
    <w:rsid w:val="008A0B00"/>
    <w:rsid w:val="008A32A3"/>
    <w:rsid w:val="008A5D88"/>
    <w:rsid w:val="008D0D69"/>
    <w:rsid w:val="008D39E8"/>
    <w:rsid w:val="008E5A93"/>
    <w:rsid w:val="008F6020"/>
    <w:rsid w:val="00935861"/>
    <w:rsid w:val="00935CA2"/>
    <w:rsid w:val="00951B7B"/>
    <w:rsid w:val="0096040F"/>
    <w:rsid w:val="0096467E"/>
    <w:rsid w:val="009753FA"/>
    <w:rsid w:val="00980C95"/>
    <w:rsid w:val="00983000"/>
    <w:rsid w:val="00991259"/>
    <w:rsid w:val="0099237F"/>
    <w:rsid w:val="009A6B92"/>
    <w:rsid w:val="009B162C"/>
    <w:rsid w:val="009C195F"/>
    <w:rsid w:val="009C2C95"/>
    <w:rsid w:val="009C54F7"/>
    <w:rsid w:val="009D0543"/>
    <w:rsid w:val="009D45EC"/>
    <w:rsid w:val="009D4B89"/>
    <w:rsid w:val="009D6FF0"/>
    <w:rsid w:val="009E633D"/>
    <w:rsid w:val="009F1487"/>
    <w:rsid w:val="009F333E"/>
    <w:rsid w:val="00A00492"/>
    <w:rsid w:val="00A109D4"/>
    <w:rsid w:val="00A113FE"/>
    <w:rsid w:val="00A3226D"/>
    <w:rsid w:val="00A33F5B"/>
    <w:rsid w:val="00A37FEC"/>
    <w:rsid w:val="00A45285"/>
    <w:rsid w:val="00A64920"/>
    <w:rsid w:val="00A66D8B"/>
    <w:rsid w:val="00A71C14"/>
    <w:rsid w:val="00A81384"/>
    <w:rsid w:val="00A85A6E"/>
    <w:rsid w:val="00A8682A"/>
    <w:rsid w:val="00A9654C"/>
    <w:rsid w:val="00AA4885"/>
    <w:rsid w:val="00AB0A92"/>
    <w:rsid w:val="00AB3CB9"/>
    <w:rsid w:val="00AB644A"/>
    <w:rsid w:val="00AC1E11"/>
    <w:rsid w:val="00AC5E69"/>
    <w:rsid w:val="00AC6BCE"/>
    <w:rsid w:val="00AD1BF6"/>
    <w:rsid w:val="00AD3CCC"/>
    <w:rsid w:val="00AD4AB0"/>
    <w:rsid w:val="00AE04A2"/>
    <w:rsid w:val="00AE6544"/>
    <w:rsid w:val="00AE7C62"/>
    <w:rsid w:val="00AF0644"/>
    <w:rsid w:val="00AF0FEF"/>
    <w:rsid w:val="00AF1322"/>
    <w:rsid w:val="00AF3E80"/>
    <w:rsid w:val="00AF7F34"/>
    <w:rsid w:val="00B007E5"/>
    <w:rsid w:val="00B03502"/>
    <w:rsid w:val="00B15E01"/>
    <w:rsid w:val="00B16E42"/>
    <w:rsid w:val="00B346D1"/>
    <w:rsid w:val="00B4749C"/>
    <w:rsid w:val="00B5320B"/>
    <w:rsid w:val="00B5534A"/>
    <w:rsid w:val="00B664D1"/>
    <w:rsid w:val="00B72023"/>
    <w:rsid w:val="00B7369C"/>
    <w:rsid w:val="00B91510"/>
    <w:rsid w:val="00BB16D7"/>
    <w:rsid w:val="00BB6506"/>
    <w:rsid w:val="00BB7E64"/>
    <w:rsid w:val="00BC4D7F"/>
    <w:rsid w:val="00BD509A"/>
    <w:rsid w:val="00BE1830"/>
    <w:rsid w:val="00BE36DB"/>
    <w:rsid w:val="00BF1EC8"/>
    <w:rsid w:val="00C11C82"/>
    <w:rsid w:val="00C133E4"/>
    <w:rsid w:val="00C2517F"/>
    <w:rsid w:val="00C35487"/>
    <w:rsid w:val="00C479AC"/>
    <w:rsid w:val="00C54FD0"/>
    <w:rsid w:val="00C6223D"/>
    <w:rsid w:val="00C62CDD"/>
    <w:rsid w:val="00C72357"/>
    <w:rsid w:val="00C7512B"/>
    <w:rsid w:val="00C77743"/>
    <w:rsid w:val="00C827DE"/>
    <w:rsid w:val="00C91229"/>
    <w:rsid w:val="00C912A2"/>
    <w:rsid w:val="00CA0720"/>
    <w:rsid w:val="00CA770E"/>
    <w:rsid w:val="00CB1042"/>
    <w:rsid w:val="00CB188E"/>
    <w:rsid w:val="00CB1960"/>
    <w:rsid w:val="00CB4F6C"/>
    <w:rsid w:val="00CB7A27"/>
    <w:rsid w:val="00CC085B"/>
    <w:rsid w:val="00CC4F61"/>
    <w:rsid w:val="00CD6F16"/>
    <w:rsid w:val="00CE3DF6"/>
    <w:rsid w:val="00CF459D"/>
    <w:rsid w:val="00D00342"/>
    <w:rsid w:val="00D23044"/>
    <w:rsid w:val="00D253F8"/>
    <w:rsid w:val="00D25B14"/>
    <w:rsid w:val="00D41D0E"/>
    <w:rsid w:val="00D47899"/>
    <w:rsid w:val="00D552B5"/>
    <w:rsid w:val="00D57F90"/>
    <w:rsid w:val="00D70DF4"/>
    <w:rsid w:val="00D76FBD"/>
    <w:rsid w:val="00D83AEB"/>
    <w:rsid w:val="00DA6200"/>
    <w:rsid w:val="00DC04F6"/>
    <w:rsid w:val="00DD4816"/>
    <w:rsid w:val="00DD7A48"/>
    <w:rsid w:val="00DE3B56"/>
    <w:rsid w:val="00E04E05"/>
    <w:rsid w:val="00E11898"/>
    <w:rsid w:val="00E25AD0"/>
    <w:rsid w:val="00E41DCF"/>
    <w:rsid w:val="00E671FF"/>
    <w:rsid w:val="00E72B5A"/>
    <w:rsid w:val="00E8044E"/>
    <w:rsid w:val="00E84480"/>
    <w:rsid w:val="00E90B14"/>
    <w:rsid w:val="00E95BFF"/>
    <w:rsid w:val="00E97BBF"/>
    <w:rsid w:val="00EA3CC4"/>
    <w:rsid w:val="00ED362C"/>
    <w:rsid w:val="00ED5C17"/>
    <w:rsid w:val="00ED5C66"/>
    <w:rsid w:val="00ED7430"/>
    <w:rsid w:val="00F05146"/>
    <w:rsid w:val="00F060C1"/>
    <w:rsid w:val="00F13EF3"/>
    <w:rsid w:val="00F16B87"/>
    <w:rsid w:val="00F27CAB"/>
    <w:rsid w:val="00F41E14"/>
    <w:rsid w:val="00F50DB2"/>
    <w:rsid w:val="00F52C4B"/>
    <w:rsid w:val="00F605E1"/>
    <w:rsid w:val="00F60940"/>
    <w:rsid w:val="00F64CED"/>
    <w:rsid w:val="00F73FFC"/>
    <w:rsid w:val="00F74208"/>
    <w:rsid w:val="00F812D4"/>
    <w:rsid w:val="00F83107"/>
    <w:rsid w:val="00F875F0"/>
    <w:rsid w:val="00FA6ABB"/>
    <w:rsid w:val="00FA6D7E"/>
    <w:rsid w:val="00FA74EB"/>
    <w:rsid w:val="00FB596C"/>
    <w:rsid w:val="00FB6B05"/>
    <w:rsid w:val="00FC1186"/>
    <w:rsid w:val="00FD09A5"/>
    <w:rsid w:val="00FD146F"/>
    <w:rsid w:val="00FD68E2"/>
    <w:rsid w:val="00FD77CB"/>
    <w:rsid w:val="00FE01EE"/>
    <w:rsid w:val="00FE2C2B"/>
    <w:rsid w:val="00FE609F"/>
    <w:rsid w:val="00FE6CBF"/>
    <w:rsid w:val="00FE7C11"/>
    <w:rsid w:val="00FE7DE0"/>
    <w:rsid w:val="00F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983D1"/>
  <w15:chartTrackingRefBased/>
  <w15:docId w15:val="{C4F825AE-40D4-4EF8-9ACE-DC61CAD5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BC4"/>
  </w:style>
  <w:style w:type="paragraph" w:styleId="Heading1">
    <w:name w:val="heading 1"/>
    <w:basedOn w:val="Normal"/>
    <w:next w:val="Normal"/>
    <w:link w:val="Heading1Char"/>
    <w:uiPriority w:val="9"/>
    <w:qFormat/>
    <w:rsid w:val="004B35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F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4">
    <w:name w:val="Style4"/>
    <w:basedOn w:val="Normal"/>
    <w:qFormat/>
    <w:rsid w:val="000730DE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A4A0"/>
      <w:szCs w:val="26"/>
    </w:rPr>
  </w:style>
  <w:style w:type="paragraph" w:styleId="Header">
    <w:name w:val="header"/>
    <w:basedOn w:val="Normal"/>
    <w:link w:val="HeaderChar"/>
    <w:uiPriority w:val="99"/>
    <w:unhideWhenUsed/>
    <w:rsid w:val="000E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AA6"/>
  </w:style>
  <w:style w:type="paragraph" w:styleId="Footer">
    <w:name w:val="footer"/>
    <w:basedOn w:val="Normal"/>
    <w:link w:val="FooterChar"/>
    <w:uiPriority w:val="99"/>
    <w:unhideWhenUsed/>
    <w:rsid w:val="000E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AA6"/>
  </w:style>
  <w:style w:type="table" w:styleId="TableGrid">
    <w:name w:val="Table Grid"/>
    <w:aliases w:val="ARA Table"/>
    <w:basedOn w:val="TableNormal"/>
    <w:rsid w:val="000E7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Single bullet style,Bullets,Table numbering,List Paragraph 2,Bullet points"/>
    <w:basedOn w:val="Normal"/>
    <w:link w:val="ListParagraphChar"/>
    <w:uiPriority w:val="34"/>
    <w:qFormat/>
    <w:rsid w:val="00FD77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B3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0F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5E5C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5C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5C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5C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5C49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39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6AD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6AD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80C95"/>
    <w:pPr>
      <w:outlineLvl w:val="9"/>
    </w:pPr>
    <w:rPr>
      <w:lang w:val="en-US"/>
    </w:rPr>
  </w:style>
  <w:style w:type="character" w:customStyle="1" w:styleId="ListParagraphChar">
    <w:name w:val="List Paragraph Char"/>
    <w:aliases w:val="List Paragraph1 Char,Single bullet style Char,Bullets Char,Table numbering Char,List Paragraph 2 Char,Bullet points Char"/>
    <w:basedOn w:val="DefaultParagraphFont"/>
    <w:link w:val="ListParagraph"/>
    <w:uiPriority w:val="34"/>
    <w:locked/>
    <w:rsid w:val="003D057E"/>
  </w:style>
  <w:style w:type="table" w:styleId="GridTable6Colorful-Accent3">
    <w:name w:val="Grid Table 6 Colorful Accent 3"/>
    <w:basedOn w:val="TableNormal"/>
    <w:uiPriority w:val="51"/>
    <w:rsid w:val="00561AB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Emphasis">
    <w:name w:val="Emphasis"/>
    <w:basedOn w:val="DefaultParagraphFont"/>
    <w:qFormat/>
    <w:rsid w:val="00561AB0"/>
    <w:rPr>
      <w:i/>
    </w:rPr>
  </w:style>
  <w:style w:type="character" w:customStyle="1" w:styleId="normaltextrun">
    <w:name w:val="normaltextrun"/>
    <w:basedOn w:val="DefaultParagraphFont"/>
    <w:rsid w:val="00561AB0"/>
  </w:style>
  <w:style w:type="character" w:customStyle="1" w:styleId="eop">
    <w:name w:val="eop"/>
    <w:basedOn w:val="DefaultParagraphFont"/>
    <w:rsid w:val="00561AB0"/>
  </w:style>
  <w:style w:type="table" w:styleId="GridTable5Dark-Accent3">
    <w:name w:val="Grid Table 5 Dark Accent 3"/>
    <w:basedOn w:val="TableNormal"/>
    <w:uiPriority w:val="50"/>
    <w:rsid w:val="00561A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BodyText">
    <w:name w:val="Body Text"/>
    <w:basedOn w:val="Normal"/>
    <w:link w:val="BodyTextChar"/>
    <w:rsid w:val="00AF1322"/>
    <w:pPr>
      <w:keepNext/>
      <w:keepLines/>
      <w:spacing w:before="120" w:after="120" w:line="240" w:lineRule="auto"/>
      <w:contextualSpacing/>
    </w:pPr>
    <w:rPr>
      <w:rFonts w:ascii="Times New Roman" w:eastAsia="Times New Roman" w:hAnsi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rsid w:val="00AF1322"/>
    <w:rPr>
      <w:rFonts w:ascii="Times New Roman" w:eastAsia="Times New Roman" w:hAnsi="Times New Roman" w:cs="Times New Roman"/>
      <w:sz w:val="24"/>
    </w:rPr>
  </w:style>
  <w:style w:type="table" w:styleId="GridTable1Light-Accent1">
    <w:name w:val="Grid Table 1 Light Accent 1"/>
    <w:basedOn w:val="TableNormal"/>
    <w:uiPriority w:val="46"/>
    <w:rsid w:val="00AF13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A11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14" Type="http://schemas.openxmlformats.org/officeDocument/2006/relationships/footer" Target="footer1.xml"/><Relationship Id="rId9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jmand\Desktop\BSBWHS211_Assessor_Guide%2005%201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91bcbb-b019-4b15-94d0-7be5dab68cb0">
      <Value>5</Value>
      <Value>3</Value>
      <Value>15</Value>
    </TaxCatchAll>
    <c6226bbbfdf149dbb6e8aa732e6563b4 xmlns="fa91bcbb-b019-4b15-94d0-7be5dab68cb0">
      <Terms xmlns="http://schemas.microsoft.com/office/infopath/2007/PartnerControls"/>
    </c6226bbbfdf149dbb6e8aa732e6563b4>
    <k6160923da9c4922b5e39511077fcba4 xmlns="4342e463-69cb-4cfa-bcf5-681312726817">
      <Terms xmlns="http://schemas.microsoft.com/office/infopath/2007/PartnerControls"/>
    </k6160923da9c4922b5e39511077fcba4>
    <j7d453f4bc394204b12ec949be128b03 xmlns="fa91bcbb-b019-4b15-94d0-7be5dab68cb0">
      <Terms xmlns="http://schemas.microsoft.com/office/infopath/2007/PartnerControls">
        <TermInfo xmlns="http://schemas.microsoft.com/office/infopath/2007/PartnerControls">
          <TermName xmlns="http://schemas.microsoft.com/office/infopath/2007/PartnerControls">Skills for Education ＆ Employment (SEE)</TermName>
          <TermId xmlns="http://schemas.microsoft.com/office/infopath/2007/PartnerControls">1c098037-4e7b-4dd0-8dde-ddfea93f334e</TermId>
        </TermInfo>
        <TermInfo xmlns="http://schemas.microsoft.com/office/infopath/2007/PartnerControls">
          <TermName xmlns="http://schemas.microsoft.com/office/infopath/2007/PartnerControls">Instructional Design</TermName>
          <TermId xmlns="http://schemas.microsoft.com/office/infopath/2007/PartnerControls">81fdb9a2-9046-4115-b314-92b0ef7fd9ac</TermId>
        </TermInfo>
      </Terms>
    </j7d453f4bc394204b12ec949be128b03>
    <f7890cd9569943ba95e5c674f3d9629f xmlns="fa91bcbb-b019-4b15-94d0-7be5dab68cb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Assessment</TermName>
          <TermId xmlns="http://schemas.microsoft.com/office/infopath/2007/PartnerControls">c0c70f64-4bbb-4f86-a72c-a13b6bc309fb</TermId>
        </TermInfo>
      </Terms>
    </f7890cd9569943ba95e5c674f3d9629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6E76FA2643E44FB4C775EBC22BAE9A" ma:contentTypeVersion="8353" ma:contentTypeDescription="Create a new document." ma:contentTypeScope="" ma:versionID="c9664c43eb8ad38e5090e6662de38e4a">
  <xsd:schema xmlns:xsd="http://www.w3.org/2001/XMLSchema" xmlns:xs="http://www.w3.org/2001/XMLSchema" xmlns:p="http://schemas.microsoft.com/office/2006/metadata/properties" xmlns:ns2="773de763-e98f-42f4-b0bd-74de4194f5a6" xmlns:ns3="bdd0a26e-c6ec-4bf1-bd20-37c13dde6be9" targetNamespace="http://schemas.microsoft.com/office/2006/metadata/properties" ma:root="true" ma:fieldsID="ea7b4facf862d29cd9a9f16945a9c776" ns2:_="" ns3:_="">
    <xsd:import namespace="773de763-e98f-42f4-b0bd-74de4194f5a6"/>
    <xsd:import namespace="bdd0a26e-c6ec-4bf1-bd20-37c13dde6be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de763-e98f-42f4-b0bd-74de4194f5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14e6e81-fec3-4ff7-8ec5-74d9d49882b9}" ma:internalName="TaxCatchAll" ma:showField="CatchAllData" ma:web="773de763-e98f-42f4-b0bd-74de4194f5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0a26e-c6ec-4bf1-bd20-37c13dde6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e13ee756-1341-4827-a215-e3ef822132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0402A25C75448AA51F887DB0F7E0A" ma:contentTypeVersion="23" ma:contentTypeDescription="Create a new document." ma:contentTypeScope="" ma:versionID="16cc7d3aa61efa5a73d291bfeaaf9fe1">
  <xsd:schema xmlns:xsd="http://www.w3.org/2001/XMLSchema" xmlns:xs="http://www.w3.org/2001/XMLSchema" xmlns:p="http://schemas.microsoft.com/office/2006/metadata/properties" xmlns:ns2="4342e463-69cb-4cfa-bcf5-681312726817" xmlns:ns3="fa91bcbb-b019-4b15-94d0-7be5dab68cb0" targetNamespace="http://schemas.microsoft.com/office/2006/metadata/properties" ma:root="true" ma:fieldsID="9b5fbf6adf5d1f1515103509a5418a78" ns2:_="" ns3:_="">
    <xsd:import namespace="4342e463-69cb-4cfa-bcf5-681312726817"/>
    <xsd:import namespace="fa91bcbb-b019-4b15-94d0-7be5dab68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j7d453f4bc394204b12ec949be128b03" minOccurs="0"/>
                <xsd:element ref="ns3:TaxCatchAll" minOccurs="0"/>
                <xsd:element ref="ns3:f7890cd9569943ba95e5c674f3d9629f" minOccurs="0"/>
                <xsd:element ref="ns3:c6226bbbfdf149dbb6e8aa732e6563b4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k6160923da9c4922b5e39511077fcba4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2e463-69cb-4cfa-bcf5-681312726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6160923da9c4922b5e39511077fcba4" ma:index="22" nillable="true" ma:taxonomy="true" ma:internalName="k6160923da9c4922b5e39511077fcba4" ma:taxonomyFieldName="VET_x0020_Tags" ma:displayName="VET Tags" ma:default="" ma:fieldId="{46160923-da9c-4922-b5e3-9511077fcba4}" ma:taxonomyMulti="true" ma:sspId="e13ee756-1341-4827-a215-e3ef8221326d" ma:termSetId="9ea3cb07-8743-469a-a32f-2bf59133a9a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4" nillable="true" ma:displayName="Tags" ma:internalName="MediaServiceAutoTags" ma:readOnly="true">
      <xsd:simpleType>
        <xsd:restriction base="dms:Text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1bcbb-b019-4b15-94d0-7be5dab68cb0" elementFormDefault="qualified">
    <xsd:import namespace="http://schemas.microsoft.com/office/2006/documentManagement/types"/>
    <xsd:import namespace="http://schemas.microsoft.com/office/infopath/2007/PartnerControls"/>
    <xsd:element name="j7d453f4bc394204b12ec949be128b03" ma:index="11" nillable="true" ma:taxonomy="true" ma:internalName="j7d453f4bc394204b12ec949be128b03" ma:taxonomyFieldName="Divisions" ma:displayName="Department or Program" ma:default="" ma:fieldId="{37d453f4-bc39-4204-b12e-c949be128b03}" ma:taxonomyMulti="true" ma:sspId="e13ee756-1341-4827-a215-e3ef8221326d" ma:termSetId="5a162f3c-1ab5-4aa6-89b8-412699fe01e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cbf3398f-668f-4141-a392-7d14dce4a226}" ma:internalName="TaxCatchAll" ma:showField="CatchAllData" ma:web="fa91bcbb-b019-4b15-94d0-7be5dab68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7890cd9569943ba95e5c674f3d9629f" ma:index="14" nillable="true" ma:taxonomy="true" ma:internalName="f7890cd9569943ba95e5c674f3d9629f" ma:taxonomyFieldName="DocumentType" ma:displayName="Document Type" ma:default="" ma:fieldId="{f7890cd9-5699-43ba-95e5-c674f3d9629f}" ma:sspId="e13ee756-1341-4827-a215-e3ef8221326d" ma:termSetId="3d0205fe-75e5-4bb6-a3bc-660df27fc8f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6226bbbfdf149dbb6e8aa732e6563b4" ma:index="16" nillable="true" ma:taxonomy="true" ma:internalName="c6226bbbfdf149dbb6e8aa732e6563b4" ma:taxonomyFieldName="MTCLocations" ma:displayName="MTC Locations" ma:default="" ma:fieldId="{c6226bbb-fdf1-49db-b6e8-aa732e6563b4}" ma:sspId="e13ee756-1341-4827-a215-e3ef8221326d" ma:termSetId="91759280-c54d-41c4-8c2d-e58327ccc8f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FC83B2-D3F6-4421-BF16-FECC9BEDC8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5B30F0-0FB2-495E-80C1-5F705D474395}">
  <ds:schemaRefs>
    <ds:schemaRef ds:uri="http://schemas.microsoft.com/office/2006/metadata/properties"/>
    <ds:schemaRef ds:uri="http://schemas.microsoft.com/office/infopath/2007/PartnerControls"/>
    <ds:schemaRef ds:uri="773de763-e98f-42f4-b0bd-74de4194f5a6"/>
  </ds:schemaRefs>
</ds:datastoreItem>
</file>

<file path=customXml/itemProps3.xml><?xml version="1.0" encoding="utf-8"?>
<ds:datastoreItem xmlns:ds="http://schemas.openxmlformats.org/officeDocument/2006/customXml" ds:itemID="{C2859C57-89C8-4B44-A805-BD68738D54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F6051-8B3B-4952-BE5E-4CFC543F8612}"/>
</file>

<file path=customXml/itemProps5.xml><?xml version="1.0" encoding="utf-8"?>
<ds:datastoreItem xmlns:ds="http://schemas.openxmlformats.org/officeDocument/2006/customXml" ds:itemID="{5F7D4510-B27C-47D5-9D94-DA9FFA28F9D4}"/>
</file>

<file path=docProps/app.xml><?xml version="1.0" encoding="utf-8"?>
<Properties xmlns="http://schemas.openxmlformats.org/officeDocument/2006/extended-properties" xmlns:vt="http://schemas.openxmlformats.org/officeDocument/2006/docPropsVTypes">
  <Template>BSBWHS211_Assessor_Guide 05 10</Template>
  <TotalTime>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2.13_BSBTEC201_Simulated_Stationery_Order_Form</dc:title>
  <dc:subject/>
  <dc:creator>Firoozeh Arjmand</dc:creator>
  <cp:keywords/>
  <dc:description/>
  <cp:lastModifiedBy>Rachel Ford</cp:lastModifiedBy>
  <cp:revision>2</cp:revision>
  <dcterms:created xsi:type="dcterms:W3CDTF">2022-03-10T00:54:00Z</dcterms:created>
  <dcterms:modified xsi:type="dcterms:W3CDTF">2022-03-10T00:54:00Z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0x010100D970402A25C75448AA51F887DB0F7E0A</vt:lpwstr>
  </property>
  <property fmtid="{D5CDD505-2E9C-101B-9397-08002B2CF9AE}" pid="3" name="_dlc_DocIdItemGuid">
    <vt:lpwstr>64ab50f0-2187-4426-822b-a499491567a3</vt:lpwstr>
  </property>
  <property fmtid="{D5CDD505-2E9C-101B-9397-08002B2CF9AE}" pid="4" name="MediaServiceImageTags">
    <vt:lpwstr/>
  </property>
  <property fmtid="{D5CDD505-2E9C-101B-9397-08002B2CF9AE}" pid="5" name="DocumentType">
    <vt:lpwstr>5;#Assessment|c0c70f64-4bbb-4f86-a72c-a13b6bc309fb</vt:lpwstr>
  </property>
  <property fmtid="{D5CDD505-2E9C-101B-9397-08002B2CF9AE}" pid="6" name="Divisions">
    <vt:lpwstr>15;#Skills for Education ＆ Employment (SEE)|1c098037-4e7b-4dd0-8dde-ddfea93f334e;#3;#Instructional Design|81fdb9a2-9046-4115-b314-92b0ef7fd9ac</vt:lpwstr>
  </property>
  <property fmtid="{D5CDD505-2E9C-101B-9397-08002B2CF9AE}" pid="7" name="VET Tags">
    <vt:lpwstr/>
  </property>
  <property fmtid="{D5CDD505-2E9C-101B-9397-08002B2CF9AE}" pid="8" name="MTCLocations">
    <vt:lpwstr/>
  </property>
  <property fmtid="{D5CDD505-2E9C-101B-9397-08002B2CF9AE}" pid="9" name="VET_x0020_Tags">
    <vt:lpwstr/>
  </property>
</Properties>
</file>